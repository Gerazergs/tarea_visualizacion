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81F16" w14:textId="2F8F57AF" w:rsidR="00D077E9" w:rsidRPr="009C1A86" w:rsidRDefault="009F4207" w:rsidP="00D70D02">
      <w:pPr>
        <w:rPr>
          <w:rFonts w:ascii="Georgia Pro Light" w:hAnsi="Georgia Pro Light"/>
          <w:noProof/>
        </w:rPr>
      </w:pPr>
      <w:bookmarkStart w:id="0" w:name="_Hlk47989861"/>
      <w:bookmarkEnd w:id="0"/>
      <w:r w:rsidRPr="009C1A86">
        <w:rPr>
          <w:rFonts w:ascii="Georgia Pro Light" w:hAnsi="Georgia Pro Light"/>
          <w:noProof/>
        </w:rPr>
        <w:drawing>
          <wp:anchor distT="0" distB="0" distL="114300" distR="114300" simplePos="0" relativeHeight="251654143" behindDoc="1" locked="0" layoutInCell="1" allowOverlap="1" wp14:anchorId="692D7EFC" wp14:editId="012F1849">
            <wp:simplePos x="0" y="0"/>
            <wp:positionH relativeFrom="page">
              <wp:align>left</wp:align>
            </wp:positionH>
            <wp:positionV relativeFrom="paragraph">
              <wp:posOffset>-1194435</wp:posOffset>
            </wp:positionV>
            <wp:extent cx="7632700" cy="5256324"/>
            <wp:effectExtent l="0" t="0" r="6350" b="1905"/>
            <wp:wrapNone/>
            <wp:docPr id="9" name="Imagen 9" descr="Universidad Internacional de La Rioja - Wikipedia, la enciclope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idad Internacional de La Rioja - Wikipedia, la enciclopedia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0" cy="525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9C1A86" w14:paraId="083ED9CE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1D318A" w14:textId="61F5D8E9" w:rsidR="00D077E9" w:rsidRPr="009C1A86" w:rsidRDefault="00D077E9" w:rsidP="00AB02A7">
            <w:pPr>
              <w:rPr>
                <w:rFonts w:ascii="Georgia Pro Light" w:hAnsi="Georgia Pro Light"/>
                <w:noProof/>
              </w:rPr>
            </w:pPr>
          </w:p>
          <w:p w14:paraId="5702247E" w14:textId="25F9E1F6" w:rsidR="00D077E9" w:rsidRPr="009C1A86" w:rsidRDefault="00D077E9" w:rsidP="00AB02A7">
            <w:pPr>
              <w:rPr>
                <w:rFonts w:ascii="Georgia Pro Light" w:hAnsi="Georgia Pro Light"/>
                <w:noProof/>
              </w:rPr>
            </w:pPr>
          </w:p>
        </w:tc>
      </w:tr>
      <w:tr w:rsidR="00D077E9" w:rsidRPr="009C1A86" w14:paraId="3AF7B946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367A1E" w14:textId="25D7D7C2" w:rsidR="00D077E9" w:rsidRPr="009C1A86" w:rsidRDefault="00F56A9A" w:rsidP="00AB02A7">
            <w:pPr>
              <w:rPr>
                <w:rFonts w:ascii="Georgia Pro Light" w:hAnsi="Georgia Pro Light"/>
                <w:noProof/>
              </w:rPr>
            </w:pPr>
            <w:r w:rsidRPr="009C1A86">
              <w:rPr>
                <w:rFonts w:ascii="Georgia Pro Light" w:hAnsi="Georgia Pro Light"/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2A8A063" wp14:editId="74CDF7EE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1443355</wp:posOffset>
                      </wp:positionV>
                      <wp:extent cx="1390650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266A63" id="Conector recto 5" o:spid="_x0000_s1026" alt="divisor de texto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pt,113.65pt" to="117.8pt,1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" strokecolor="#082a75 [3215]" strokeweight="3pt"/>
                  </w:pict>
                </mc:Fallback>
              </mc:AlternateContent>
            </w:r>
            <w:r w:rsidRPr="009C1A86">
              <w:rPr>
                <w:rFonts w:ascii="Georgia Pro Light" w:hAnsi="Georgia Pro Light"/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2890DAE8" wp14:editId="0D293448">
                      <wp:simplePos x="0" y="0"/>
                      <wp:positionH relativeFrom="column">
                        <wp:posOffset>-187960</wp:posOffset>
                      </wp:positionH>
                      <wp:positionV relativeFrom="page">
                        <wp:posOffset>-673735</wp:posOffset>
                      </wp:positionV>
                      <wp:extent cx="3938905" cy="7272655"/>
                      <wp:effectExtent l="0" t="0" r="4445" b="4445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72726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FE9C5E" id="Rectángulo 3" o:spid="_x0000_s1026" alt="rectángulo blanco para texto en portada" style="position:absolute;margin-left:-14.8pt;margin-top:-53.05pt;width:310.15pt;height:572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" fillcolor="white [3212]" stroked="f" strokeweight="2pt">
                      <w10:wrap anchory="page"/>
                    </v:rect>
                  </w:pict>
                </mc:Fallback>
              </mc:AlternateContent>
            </w:r>
            <w:r w:rsidRPr="009C1A86">
              <w:rPr>
                <w:rFonts w:ascii="Georgia Pro Light" w:hAnsi="Georgia Pro Light"/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DDB1FF0" wp14:editId="1F53EB81">
                      <wp:extent cx="3528695" cy="149352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493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7973D0" w14:textId="0120D81F" w:rsidR="006A642F" w:rsidRPr="00E37C55" w:rsidRDefault="007C67EF" w:rsidP="00E37C55">
                                  <w:pPr>
                                    <w:rPr>
                                      <w:rFonts w:ascii="Georgia" w:eastAsiaTheme="majorEastAsia" w:hAnsi="Georgia" w:cstheme="majorBidi"/>
                                      <w:bCs/>
                                      <w:sz w:val="48"/>
                                      <w:szCs w:val="48"/>
                                      <w:lang w:bidi="es-ES"/>
                                    </w:rPr>
                                  </w:pPr>
                                  <w:r w:rsidRPr="007C67EF">
                                    <w:rPr>
                                      <w:rFonts w:ascii="Georgia" w:hAnsi="Georgia"/>
                                      <w:sz w:val="48"/>
                                      <w:szCs w:val="48"/>
                                      <w:lang w:bidi="es-ES"/>
                                    </w:rPr>
                                    <w:t xml:space="preserve">Trabajo: </w:t>
                                  </w:r>
                                  <w:hyperlink r:id="rId10" w:history="1">
                                    <w:r w:rsidR="00E37C55" w:rsidRPr="00E37C55">
                                      <w:rPr>
                                        <w:rFonts w:ascii="Georgia" w:eastAsiaTheme="majorEastAsia" w:hAnsi="Georgia" w:cstheme="majorBidi"/>
                                        <w:sz w:val="48"/>
                                        <w:szCs w:val="48"/>
                                        <w:lang w:bidi="es-ES"/>
                                      </w:rPr>
                                      <w:t>Gráficos con D3 (I)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DDB1F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1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" filled="f" stroked="f" strokeweight=".5pt">
                      <v:textbox>
                        <w:txbxContent>
                          <w:p w14:paraId="2D7973D0" w14:textId="0120D81F" w:rsidR="006A642F" w:rsidRPr="00E37C55" w:rsidRDefault="007C67EF" w:rsidP="00E37C55">
                            <w:pPr>
                              <w:rPr>
                                <w:rFonts w:ascii="Georgia" w:eastAsiaTheme="majorEastAsia" w:hAnsi="Georgia" w:cstheme="majorBidi"/>
                                <w:bCs/>
                                <w:sz w:val="48"/>
                                <w:szCs w:val="48"/>
                                <w:lang w:bidi="es-ES"/>
                              </w:rPr>
                            </w:pPr>
                            <w:r w:rsidRPr="007C67EF">
                              <w:rPr>
                                <w:rFonts w:ascii="Georgia" w:hAnsi="Georgia"/>
                                <w:sz w:val="48"/>
                                <w:szCs w:val="48"/>
                                <w:lang w:bidi="es-ES"/>
                              </w:rPr>
                              <w:t xml:space="preserve">Trabajo: </w:t>
                            </w:r>
                            <w:hyperlink r:id="rId11" w:history="1">
                              <w:r w:rsidR="00E37C55" w:rsidRPr="00E37C55">
                                <w:rPr>
                                  <w:rFonts w:ascii="Georgia" w:eastAsiaTheme="majorEastAsia" w:hAnsi="Georgia" w:cstheme="majorBidi"/>
                                  <w:sz w:val="48"/>
                                  <w:szCs w:val="48"/>
                                  <w:lang w:bidi="es-ES"/>
                                </w:rPr>
                                <w:t>Gráficos con D3 (I)</w:t>
                              </w:r>
                            </w:hyperlink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:rsidRPr="009C1A86" w14:paraId="02A00F6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Georgia Pro Light" w:hAnsi="Georgia Pro Light"/>
                <w:noProof/>
              </w:rPr>
              <w:id w:val="1080870105"/>
              <w:placeholder>
                <w:docPart w:val="952D70DE8CA740F4A27188CABE717D80"/>
              </w:placeholder>
              <w15:appearance w15:val="hidden"/>
            </w:sdtPr>
            <w:sdtEndPr/>
            <w:sdtContent>
              <w:p w14:paraId="4C8B8D51" w14:textId="1563BD1C" w:rsidR="00D077E9" w:rsidRPr="009C1A86" w:rsidRDefault="000747A0" w:rsidP="00AB02A7">
                <w:pPr>
                  <w:rPr>
                    <w:rFonts w:ascii="Georgia Pro Light" w:hAnsi="Georgia Pro Light"/>
                    <w:noProof/>
                  </w:rPr>
                </w:pPr>
                <w:r w:rsidRPr="009C1A86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fldChar w:fldCharType="begin"/>
                </w:r>
                <w:r w:rsidRPr="009C1A86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 w:rsidRPr="009C1A86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fldChar w:fldCharType="separate"/>
                </w:r>
                <w:r w:rsidR="001A0D32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t>25 enero</w:t>
                </w:r>
                <w:r w:rsidRPr="009C1A86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7F0D6581" w14:textId="3FFC0EC2" w:rsidR="00F56A9A" w:rsidRPr="009C1A86" w:rsidRDefault="00F56A9A" w:rsidP="00AB02A7">
            <w:pPr>
              <w:rPr>
                <w:rFonts w:ascii="Georgia Pro Light" w:hAnsi="Georgia Pro Light"/>
                <w:noProof/>
              </w:rPr>
            </w:pPr>
            <w:r w:rsidRPr="009C1A86">
              <w:rPr>
                <w:rFonts w:ascii="Georgia Pro Light" w:hAnsi="Georgia Pro Light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6A463BA1" wp14:editId="7DFD4E4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3E85323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712E552" w14:textId="41A22754" w:rsidR="00D077E9" w:rsidRPr="009C1A86" w:rsidRDefault="00D077E9" w:rsidP="00AB02A7">
            <w:pPr>
              <w:rPr>
                <w:rFonts w:ascii="Georgia Pro Light" w:hAnsi="Georgia Pro Light"/>
                <w:noProof/>
              </w:rPr>
            </w:pPr>
            <w:r w:rsidRPr="009C1A86">
              <w:rPr>
                <w:rFonts w:ascii="Georgia Pro Light" w:hAnsi="Georgia Pro Light"/>
                <w:noProof/>
                <w:lang w:bidi="es-ES"/>
              </w:rPr>
              <w:t xml:space="preserve">Creado por: </w:t>
            </w:r>
            <w:sdt>
              <w:sdtPr>
                <w:rPr>
                  <w:rFonts w:ascii="Georgia Pro Light" w:hAnsi="Georgia Pro Light"/>
                  <w:noProof/>
                </w:rPr>
                <w:alias w:val="Su nombre"/>
                <w:tag w:val="Su nombre"/>
                <w:id w:val="-180584491"/>
                <w:placeholder>
                  <w:docPart w:val="33CA7EE999894D2698F43EDD4C2C4F7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7C67EF" w:rsidRPr="009C1A86">
                  <w:rPr>
                    <w:rFonts w:ascii="Georgia Pro Light" w:hAnsi="Georgia Pro Light"/>
                    <w:noProof/>
                  </w:rPr>
                  <w:br/>
                  <w:t>Chias Maryanna</w:t>
                </w:r>
                <w:r w:rsidR="007C67EF" w:rsidRPr="009C1A86">
                  <w:rPr>
                    <w:rFonts w:ascii="Georgia Pro Light" w:hAnsi="Georgia Pro Light"/>
                    <w:noProof/>
                  </w:rPr>
                  <w:br/>
                  <w:t>Cervantes Julio</w:t>
                </w:r>
                <w:r w:rsidR="007C67EF" w:rsidRPr="009C1A86">
                  <w:rPr>
                    <w:rFonts w:ascii="Georgia Pro Light" w:hAnsi="Georgia Pro Light"/>
                    <w:noProof/>
                  </w:rPr>
                  <w:br/>
                  <w:t>Garza Gerardo Javier</w:t>
                </w:r>
              </w:sdtContent>
            </w:sdt>
          </w:p>
          <w:p w14:paraId="7AF420ED" w14:textId="77777777" w:rsidR="00D077E9" w:rsidRPr="009C1A86" w:rsidRDefault="00D077E9" w:rsidP="00AB02A7">
            <w:pPr>
              <w:rPr>
                <w:rFonts w:ascii="Georgia Pro Light" w:hAnsi="Georgia Pro Light"/>
                <w:noProof/>
                <w:sz w:val="10"/>
                <w:szCs w:val="10"/>
              </w:rPr>
            </w:pPr>
          </w:p>
        </w:tc>
      </w:tr>
    </w:tbl>
    <w:p w14:paraId="668876C1" w14:textId="272B15EF" w:rsidR="001407B2" w:rsidRPr="009C1A86" w:rsidRDefault="00DF38CC">
      <w:pPr>
        <w:spacing w:after="200"/>
        <w:rPr>
          <w:rFonts w:ascii="Georgia Pro Light" w:hAnsi="Georgia Pro Light"/>
          <w:noProof/>
          <w:lang w:bidi="es-ES"/>
        </w:rPr>
      </w:pPr>
      <w:r w:rsidRPr="009C1A86">
        <w:rPr>
          <w:rFonts w:ascii="Georgia Pro Light" w:hAnsi="Georgia Pro Light"/>
          <w:noProof/>
          <w:lang w:bidi="es-ES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31E5236B" wp14:editId="79B20E71">
                <wp:simplePos x="0" y="0"/>
                <wp:positionH relativeFrom="column">
                  <wp:posOffset>-787791</wp:posOffset>
                </wp:positionH>
                <wp:positionV relativeFrom="page">
                  <wp:align>bottom</wp:align>
                </wp:positionV>
                <wp:extent cx="7760970" cy="6013939"/>
                <wp:effectExtent l="0" t="0" r="0" b="635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601393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D5918" id="Rectángulo 2" o:spid="_x0000_s1026" alt="rectángulo de color" style="position:absolute;margin-left:-62.05pt;margin-top:0;width:611.1pt;height:473.55pt;z-index:-251661312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" fillcolor="#85bde2 [1941]" stroked="f" strokeweight="2pt">
                <w10:wrap anchory="page"/>
              </v:rect>
            </w:pict>
          </mc:Fallback>
        </mc:AlternateContent>
      </w:r>
      <w:r w:rsidR="00C70D86" w:rsidRPr="009C1A86">
        <w:rPr>
          <w:rFonts w:ascii="Georgia Pro Light" w:hAnsi="Georgia Pro Light"/>
          <w:noProof/>
        </w:rPr>
        <w:drawing>
          <wp:anchor distT="0" distB="0" distL="114300" distR="114300" simplePos="0" relativeHeight="251670528" behindDoc="0" locked="0" layoutInCell="1" allowOverlap="1" wp14:anchorId="687EF283" wp14:editId="3EE0FBAA">
            <wp:simplePos x="0" y="0"/>
            <wp:positionH relativeFrom="column">
              <wp:posOffset>4753882</wp:posOffset>
            </wp:positionH>
            <wp:positionV relativeFrom="paragraph">
              <wp:posOffset>8339455</wp:posOffset>
            </wp:positionV>
            <wp:extent cx="1724660" cy="707666"/>
            <wp:effectExtent l="0" t="0" r="0" b="0"/>
            <wp:wrapNone/>
            <wp:docPr id="21" name="Imagen 21" descr="Mediateca: Imágenes, Logos y otros Recursos | UN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diateca: Imágenes, Logos y otros Recursos | UNI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7" r="50145" b="37817"/>
                    <a:stretch/>
                  </pic:blipFill>
                  <pic:spPr bwMode="auto">
                    <a:xfrm>
                      <a:off x="0" y="0"/>
                      <a:ext cx="1724660" cy="7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9C1A86">
        <w:rPr>
          <w:rFonts w:ascii="Georgia Pro Light" w:hAnsi="Georgia Pro Light"/>
          <w:noProof/>
          <w:lang w:bidi="es-ES"/>
        </w:rPr>
        <w:br w:type="page"/>
      </w:r>
    </w:p>
    <w:p w14:paraId="08137ED8" w14:textId="7C914609" w:rsidR="00D077E9" w:rsidRPr="009C1A86" w:rsidRDefault="009F4207" w:rsidP="009C1A86">
      <w:pPr>
        <w:pStyle w:val="Ttulo1"/>
        <w:rPr>
          <w:rFonts w:ascii="Georgia Pro Light" w:hAnsi="Georgia Pro Light"/>
        </w:rPr>
      </w:pPr>
      <w:r w:rsidRPr="009C1A86">
        <w:rPr>
          <w:rFonts w:ascii="Georgia Pro Light" w:hAnsi="Georgia Pro Light"/>
        </w:rPr>
        <w:lastRenderedPageBreak/>
        <w:t>INTRODUCCIÓN</w:t>
      </w:r>
    </w:p>
    <w:p w14:paraId="28BD51EA" w14:textId="77777777" w:rsidR="00D25816" w:rsidRPr="009C1A86" w:rsidRDefault="00D25816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705C72DD" w14:textId="32509C79" w:rsidR="00AA7A5F" w:rsidRPr="009C1A86" w:rsidRDefault="00C14460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9C1A86">
        <w:rPr>
          <w:rFonts w:ascii="Georgia Pro Light" w:hAnsi="Georgia Pro Light"/>
          <w:b w:val="0"/>
          <w:bCs/>
          <w:noProof/>
          <w:sz w:val="22"/>
        </w:rPr>
        <w:t>El objetivo de la visualización de los datos es la de proporcionar una manera más accesible de comprender y ver tendencias, patrones en los datos, valores atípicos o simplemente una descripción de alguna población.</w:t>
      </w:r>
    </w:p>
    <w:p w14:paraId="598FA433" w14:textId="77777777" w:rsidR="0076138A" w:rsidRPr="009C1A86" w:rsidRDefault="0076138A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32AEF257" w14:textId="769B14FC" w:rsidR="00C14460" w:rsidRPr="009C1A86" w:rsidRDefault="00C14460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9C1A86">
        <w:rPr>
          <w:rFonts w:ascii="Georgia Pro Light" w:hAnsi="Georgia Pro Light"/>
          <w:b w:val="0"/>
          <w:bCs/>
          <w:noProof/>
          <w:sz w:val="22"/>
        </w:rPr>
        <w:t>Al tener una cultura visual, nuestros ojos siempre serán atraídos por colores y patrones así que la visualización de los datos podría verse como arte visual que quiere captar nuestro interés para mantener nuestra atención en el mensaje.</w:t>
      </w:r>
      <w:r w:rsidR="0076138A" w:rsidRPr="009C1A86">
        <w:rPr>
          <w:rFonts w:ascii="Georgia Pro Light" w:hAnsi="Georgia Pro Light"/>
          <w:b w:val="0"/>
          <w:bCs/>
          <w:noProof/>
          <w:sz w:val="22"/>
        </w:rPr>
        <w:t xml:space="preserve"> La visualización de los datos se sirve de las figuras con el propósito de contar historias manteniendo el equilibrio entre forma y función, ya que incluso las formas o gráficas más sorprendetes podrían fallar a la hora de trasmitir un mensaje.</w:t>
      </w:r>
    </w:p>
    <w:p w14:paraId="36810D4B" w14:textId="0FE7D8EE" w:rsidR="0076138A" w:rsidRPr="009C1A86" w:rsidRDefault="0076138A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4C79DE67" w14:textId="4425DAC4" w:rsidR="0076138A" w:rsidRPr="009C1A86" w:rsidRDefault="0076138A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9C1A86">
        <w:rPr>
          <w:rFonts w:ascii="Georgia Pro Light" w:hAnsi="Georgia Pro Light"/>
          <w:b w:val="0"/>
          <w:bCs/>
          <w:noProof/>
          <w:sz w:val="22"/>
        </w:rPr>
        <w:t xml:space="preserve">Entonces, para la realización de esta actividad se deberá tomar en cuenta la información anterior para poder </w:t>
      </w:r>
      <w:r w:rsidR="00310767" w:rsidRPr="009C1A86">
        <w:rPr>
          <w:rFonts w:ascii="Georgia Pro Light" w:hAnsi="Georgia Pro Light"/>
          <w:b w:val="0"/>
          <w:bCs/>
          <w:noProof/>
          <w:sz w:val="22"/>
        </w:rPr>
        <w:t xml:space="preserve">elaborar una visualización sobre los aspectos más interesantes, reveladores o llamativos que ofrezcan los datos </w:t>
      </w:r>
      <w:r w:rsidR="003B1E54" w:rsidRPr="009C1A86">
        <w:rPr>
          <w:rFonts w:ascii="Georgia Pro Light" w:hAnsi="Georgia Pro Light"/>
          <w:b w:val="0"/>
          <w:bCs/>
          <w:noProof/>
          <w:sz w:val="22"/>
        </w:rPr>
        <w:t xml:space="preserve">encontrados sobre las transacciones realizadas en </w:t>
      </w:r>
      <w:r w:rsidR="006B4587">
        <w:rPr>
          <w:rFonts w:ascii="Georgia Pro Light" w:hAnsi="Georgia Pro Light"/>
          <w:b w:val="0"/>
          <w:bCs/>
          <w:noProof/>
          <w:sz w:val="22"/>
        </w:rPr>
        <w:t>el comercio internacional de mexico</w:t>
      </w:r>
      <w:r w:rsidR="003B1E54" w:rsidRPr="009C1A86">
        <w:rPr>
          <w:rFonts w:ascii="Georgia Pro Light" w:hAnsi="Georgia Pro Light"/>
          <w:b w:val="0"/>
          <w:bCs/>
          <w:noProof/>
          <w:sz w:val="22"/>
        </w:rPr>
        <w:t>.</w:t>
      </w:r>
    </w:p>
    <w:p w14:paraId="069A6D8C" w14:textId="77777777" w:rsidR="00EB3D50" w:rsidRPr="009C1A86" w:rsidRDefault="00EB3D50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113F497F" w14:textId="67C610AA" w:rsidR="00EB3D50" w:rsidRPr="009C1A86" w:rsidRDefault="00EB3D50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347A308F" w14:textId="4EA5BFE1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47BF0416" w14:textId="060CA8AC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2EAF7872" w14:textId="1CAC7C77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202FACE9" w14:textId="60C1DA05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07D5EE6D" w14:textId="352881B2" w:rsidR="009C1A86" w:rsidRPr="009C1A86" w:rsidRDefault="009C1A8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6E04690C" w14:textId="3A3ED3F7" w:rsidR="009C1A86" w:rsidRPr="009C1A86" w:rsidRDefault="009C1A8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17568612" w14:textId="6D62241F" w:rsidR="009C1A86" w:rsidRPr="009C1A86" w:rsidRDefault="009C1A8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6910B351" w14:textId="77777777" w:rsidR="009C1A86" w:rsidRPr="009C1A86" w:rsidRDefault="009C1A8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5ADC8AAC" w14:textId="59C0BCA1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521145A7" w14:textId="7BA9F759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42830FD0" w14:textId="3902696B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2C92F2F5" w14:textId="1C7F669D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5E90650F" w14:textId="6481C9FD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622ECB12" w14:textId="77777777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0FE3083F" w14:textId="6D9823AB" w:rsidR="00D25816" w:rsidRPr="009C1A86" w:rsidRDefault="00D25816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48E0C661" w14:textId="4CCB6725" w:rsidR="00D25816" w:rsidRPr="009C1A86" w:rsidRDefault="00D25816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6BAB836C" w14:textId="77777777" w:rsidR="00D25816" w:rsidRPr="009C1A86" w:rsidRDefault="00D25816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2ADD8876" w14:textId="1F5BD8B1" w:rsidR="00AB02A7" w:rsidRPr="009C1A86" w:rsidRDefault="00AB02A7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2194C410" w14:textId="63325168" w:rsidR="00453A03" w:rsidRPr="009C1A86" w:rsidRDefault="00453A03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1C69FA72" w14:textId="28B99DF7" w:rsidR="00453A03" w:rsidRPr="009C1A86" w:rsidRDefault="00453A03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73EDC932" w14:textId="044C7369" w:rsidR="00453A03" w:rsidRPr="009C1A86" w:rsidRDefault="00453A03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22901C0D" w14:textId="77777777" w:rsidR="0076138A" w:rsidRPr="009C1A86" w:rsidRDefault="0076138A" w:rsidP="009C1A86">
      <w:pPr>
        <w:spacing w:line="360" w:lineRule="auto"/>
        <w:rPr>
          <w:rFonts w:ascii="Georgia Pro Light" w:hAnsi="Georgia Pro Light"/>
          <w:noProof/>
          <w:sz w:val="22"/>
        </w:rPr>
      </w:pPr>
    </w:p>
    <w:p w14:paraId="40BC2695" w14:textId="77777777" w:rsidR="009C1A86" w:rsidRPr="009C1A86" w:rsidRDefault="009C1A86" w:rsidP="009C1A86">
      <w:pPr>
        <w:pStyle w:val="Ttulo1"/>
        <w:rPr>
          <w:rFonts w:ascii="Georgia Pro Light" w:hAnsi="Georgia Pro Light"/>
        </w:rPr>
      </w:pPr>
      <w:bookmarkStart w:id="1" w:name="_Toc58243467"/>
      <w:r w:rsidRPr="009C1A86">
        <w:rPr>
          <w:rFonts w:ascii="Georgia Pro Light" w:hAnsi="Georgia Pro Light"/>
        </w:rPr>
        <w:lastRenderedPageBreak/>
        <w:t>ACTIVIDAD</w:t>
      </w:r>
      <w:bookmarkEnd w:id="1"/>
    </w:p>
    <w:p w14:paraId="618B28E7" w14:textId="77777777" w:rsidR="006B4587" w:rsidRPr="006B4587" w:rsidRDefault="006B4587" w:rsidP="009C1A86">
      <w:pPr>
        <w:pStyle w:val="Prrafodelista"/>
        <w:numPr>
          <w:ilvl w:val="0"/>
          <w:numId w:val="30"/>
        </w:numPr>
        <w:spacing w:after="200" w:line="360" w:lineRule="auto"/>
        <w:rPr>
          <w:rFonts w:ascii="Georgia Pro Light" w:hAnsi="Georgia Pro Light" w:cs="Arial"/>
          <w:b w:val="0"/>
          <w:bCs/>
          <w:sz w:val="22"/>
        </w:rPr>
      </w:pPr>
      <w:r w:rsidRPr="006B4587">
        <w:rPr>
          <w:rFonts w:ascii="Georgia Pro Light" w:hAnsi="Georgia Pro Light" w:cs="Arial"/>
          <w:b w:val="0"/>
          <w:bCs/>
          <w:sz w:val="22"/>
        </w:rPr>
        <w:t xml:space="preserve">En esta actividad tienes que modificar algún gráfico de los vistos en el tema 4, o alguno que hayas encontrado en tu estudio de la asignatura, y aplicarlo a un conjunto de datos propio. </w:t>
      </w:r>
    </w:p>
    <w:p w14:paraId="0B720541" w14:textId="77777777" w:rsidR="006B4587" w:rsidRPr="006B4587" w:rsidRDefault="006B4587" w:rsidP="006B4587">
      <w:pPr>
        <w:numPr>
          <w:ilvl w:val="0"/>
          <w:numId w:val="30"/>
        </w:numPr>
        <w:spacing w:line="360" w:lineRule="auto"/>
        <w:jc w:val="both"/>
        <w:rPr>
          <w:rFonts w:ascii="Georgia Pro Light" w:hAnsi="Georgia Pro Light" w:cs="Arial"/>
          <w:b w:val="0"/>
          <w:bCs/>
          <w:sz w:val="22"/>
        </w:rPr>
      </w:pPr>
      <w:r w:rsidRPr="006B4587">
        <w:rPr>
          <w:rFonts w:ascii="Georgia Pro Light" w:hAnsi="Georgia Pro Light" w:cs="Arial"/>
          <w:b w:val="0"/>
          <w:bCs/>
          <w:sz w:val="22"/>
        </w:rPr>
        <w:t>Tienes que entregar el documento Word o PDF con el código completo documentado y el gráfico insertado.</w:t>
      </w:r>
    </w:p>
    <w:p w14:paraId="3677BE38" w14:textId="77777777" w:rsidR="006B4587" w:rsidRPr="006B4587" w:rsidRDefault="006B4587" w:rsidP="006B4587">
      <w:pPr>
        <w:numPr>
          <w:ilvl w:val="0"/>
          <w:numId w:val="30"/>
        </w:numPr>
        <w:spacing w:line="360" w:lineRule="auto"/>
        <w:jc w:val="both"/>
        <w:rPr>
          <w:rFonts w:ascii="Georgia Pro Light" w:hAnsi="Georgia Pro Light" w:cs="Arial"/>
          <w:b w:val="0"/>
          <w:bCs/>
          <w:sz w:val="22"/>
        </w:rPr>
      </w:pPr>
      <w:r w:rsidRPr="006B4587">
        <w:rPr>
          <w:rFonts w:ascii="Georgia Pro Light" w:hAnsi="Georgia Pro Light" w:cs="Arial"/>
          <w:b w:val="0"/>
          <w:bCs/>
          <w:sz w:val="22"/>
        </w:rPr>
        <w:t>También es necesario entregar todos los ficheros que necesarios para generar la visualización.</w:t>
      </w:r>
    </w:p>
    <w:p w14:paraId="28D99C1E" w14:textId="25147991" w:rsidR="009C1A86" w:rsidRPr="009C1A86" w:rsidRDefault="009C1A86" w:rsidP="006B4587">
      <w:pPr>
        <w:pStyle w:val="Prrafodelista"/>
        <w:spacing w:after="200" w:line="360" w:lineRule="auto"/>
        <w:rPr>
          <w:rFonts w:ascii="Georgia Pro Light" w:hAnsi="Georgia Pro Light" w:cs="Arial"/>
          <w:b w:val="0"/>
          <w:bCs/>
          <w:sz w:val="22"/>
        </w:rPr>
      </w:pPr>
    </w:p>
    <w:p w14:paraId="4F952E88" w14:textId="75493F10" w:rsidR="00D731E4" w:rsidRPr="009C1A86" w:rsidRDefault="00DB5560" w:rsidP="009C1A86">
      <w:pPr>
        <w:pStyle w:val="Ttulo2"/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</w:pPr>
      <w:r w:rsidRPr="009C1A86"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Proceso del Trabajo</w:t>
      </w:r>
    </w:p>
    <w:p w14:paraId="05D13BD7" w14:textId="1D888120" w:rsidR="001141DF" w:rsidRDefault="001141DF" w:rsidP="00AA7D42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bookmarkStart w:id="2" w:name="_Hlk47986952"/>
    </w:p>
    <w:p w14:paraId="385A42C3" w14:textId="77B789D8" w:rsidR="00DB5560" w:rsidRPr="008C3ED5" w:rsidRDefault="00310767" w:rsidP="00AA7D42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9C1A86">
        <w:rPr>
          <w:rFonts w:ascii="Georgia Pro Light" w:hAnsi="Georgia Pro Light"/>
          <w:b w:val="0"/>
          <w:bCs/>
          <w:noProof/>
          <w:sz w:val="22"/>
        </w:rPr>
        <w:t xml:space="preserve">Para comenzar con esta actividad, vale la pena compartir </w:t>
      </w:r>
      <w:r w:rsidR="008C3ED5">
        <w:rPr>
          <w:rFonts w:ascii="Georgia Pro Light" w:hAnsi="Georgia Pro Light"/>
          <w:b w:val="0"/>
          <w:bCs/>
          <w:noProof/>
          <w:sz w:val="22"/>
        </w:rPr>
        <w:t>el proceso que antecedió el análisis</w:t>
      </w:r>
      <w:r w:rsidRPr="009C1A86">
        <w:rPr>
          <w:rFonts w:ascii="Georgia Pro Light" w:hAnsi="Georgia Pro Light"/>
          <w:b w:val="0"/>
          <w:bCs/>
          <w:noProof/>
          <w:sz w:val="22"/>
        </w:rPr>
        <w:t xml:space="preserve">, buscando que la cotinuidad del </w:t>
      </w:r>
      <w:r w:rsidR="008C3ED5">
        <w:rPr>
          <w:rFonts w:ascii="Georgia Pro Light" w:hAnsi="Georgia Pro Light"/>
          <w:b w:val="0"/>
          <w:bCs/>
          <w:noProof/>
          <w:sz w:val="22"/>
        </w:rPr>
        <w:t xml:space="preserve">mismo </w:t>
      </w:r>
      <w:r w:rsidRPr="009C1A86">
        <w:rPr>
          <w:rFonts w:ascii="Georgia Pro Light" w:hAnsi="Georgia Pro Light"/>
          <w:b w:val="0"/>
          <w:bCs/>
          <w:noProof/>
          <w:sz w:val="22"/>
        </w:rPr>
        <w:t>sea más fluída y las figuras presentadas tengan un sustento. También, aprovecharemos esta primer sección para mencionar que tal como se indica en el sitio web, los datos sólo representan números y no son representativos de los individuos</w:t>
      </w:r>
      <w:bookmarkEnd w:id="2"/>
      <w:r w:rsidR="008C3ED5">
        <w:rPr>
          <w:rFonts w:ascii="Georgia Pro Light" w:hAnsi="Georgia Pro Light"/>
          <w:b w:val="0"/>
          <w:bCs/>
          <w:noProof/>
          <w:sz w:val="22"/>
        </w:rPr>
        <w:t xml:space="preserve"> en particular, sin embargo sí se hace mención de que se utiliza información perteneciente a 2019</w:t>
      </w:r>
      <w:r w:rsidR="006B4587">
        <w:rPr>
          <w:rFonts w:ascii="Georgia Pro Light" w:hAnsi="Georgia Pro Light"/>
          <w:b w:val="0"/>
          <w:bCs/>
          <w:noProof/>
          <w:sz w:val="22"/>
        </w:rPr>
        <w:t xml:space="preserve"> y 2020</w:t>
      </w:r>
      <w:r w:rsidR="008C3ED5">
        <w:rPr>
          <w:rFonts w:ascii="Georgia Pro Light" w:hAnsi="Georgia Pro Light"/>
          <w:b w:val="0"/>
          <w:bCs/>
          <w:noProof/>
          <w:sz w:val="22"/>
        </w:rPr>
        <w:t>.</w:t>
      </w:r>
    </w:p>
    <w:p w14:paraId="12CCF7A5" w14:textId="05CC7538" w:rsidR="00DB5560" w:rsidRPr="009C1A86" w:rsidRDefault="00DB5560" w:rsidP="009C1A86">
      <w:pPr>
        <w:pStyle w:val="Ttulo2"/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</w:pPr>
      <w:r w:rsidRPr="009C1A86"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Función de integrantes en primera entrega</w:t>
      </w:r>
    </w:p>
    <w:p w14:paraId="6F47BE1A" w14:textId="635C6F8D" w:rsidR="006B4587" w:rsidRPr="006B4587" w:rsidRDefault="006B4587" w:rsidP="009C1A86">
      <w:pPr>
        <w:rPr>
          <w:rFonts w:ascii="Georgia Pro Light" w:hAnsi="Georgia Pro Light"/>
          <w:b w:val="0"/>
          <w:bCs/>
          <w:noProof/>
          <w:sz w:val="22"/>
        </w:rPr>
      </w:pPr>
      <w:r w:rsidRPr="006B4587">
        <w:rPr>
          <w:rFonts w:ascii="Georgia Pro Light" w:hAnsi="Georgia Pro Light"/>
          <w:b w:val="0"/>
          <w:bCs/>
          <w:noProof/>
          <w:sz w:val="22"/>
        </w:rPr>
        <w:t>Gerardo Garza – Modificación del código de d3 y javascript</w:t>
      </w:r>
    </w:p>
    <w:p w14:paraId="3FFCC7D5" w14:textId="21A64B3D" w:rsidR="006B4587" w:rsidRPr="006B4587" w:rsidRDefault="006B4587" w:rsidP="009C1A86">
      <w:pPr>
        <w:rPr>
          <w:rFonts w:ascii="Georgia Pro Light" w:hAnsi="Georgia Pro Light"/>
          <w:b w:val="0"/>
          <w:bCs/>
          <w:noProof/>
          <w:sz w:val="22"/>
        </w:rPr>
      </w:pPr>
      <w:r w:rsidRPr="006B4587">
        <w:rPr>
          <w:rFonts w:ascii="Georgia Pro Light" w:hAnsi="Georgia Pro Light"/>
          <w:b w:val="0"/>
          <w:bCs/>
          <w:noProof/>
          <w:sz w:val="22"/>
        </w:rPr>
        <w:t xml:space="preserve">Maryanna Chias – búsqueda en la selección de colores y de animaciones </w:t>
      </w:r>
    </w:p>
    <w:p w14:paraId="0FB98B1C" w14:textId="3AB3163E" w:rsidR="009C1A86" w:rsidRDefault="006B4587" w:rsidP="009C1A86">
      <w:pPr>
        <w:rPr>
          <w:rFonts w:ascii="Georgia Pro Light" w:hAnsi="Georgia Pro Light"/>
        </w:rPr>
      </w:pPr>
      <w:r w:rsidRPr="006B4587">
        <w:rPr>
          <w:rFonts w:ascii="Georgia Pro Light" w:hAnsi="Georgia Pro Light"/>
          <w:b w:val="0"/>
          <w:bCs/>
          <w:noProof/>
          <w:sz w:val="22"/>
        </w:rPr>
        <w:t>Julio Cervantes – Búsqueda de los data set y acomodar los datos</w:t>
      </w:r>
      <w:r>
        <w:rPr>
          <w:rFonts w:ascii="Georgia Pro Light" w:hAnsi="Georgia Pro Light"/>
        </w:rPr>
        <w:br w:type="textWrapping" w:clear="all"/>
      </w:r>
    </w:p>
    <w:p w14:paraId="2CF6C429" w14:textId="77777777" w:rsidR="00591064" w:rsidRPr="009C1A86" w:rsidRDefault="00591064" w:rsidP="009C1A86">
      <w:pPr>
        <w:rPr>
          <w:rFonts w:ascii="Georgia Pro Light" w:hAnsi="Georgia Pro Light"/>
        </w:rPr>
      </w:pPr>
    </w:p>
    <w:p w14:paraId="7EB8E1C3" w14:textId="05CFE086" w:rsidR="009C1A86" w:rsidRPr="009C1A86" w:rsidRDefault="009C1A86" w:rsidP="009C1A86">
      <w:pPr>
        <w:pStyle w:val="Ttulo2"/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</w:pPr>
      <w:r w:rsidRPr="009C1A86"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 xml:space="preserve">Resumen </w:t>
      </w:r>
      <w:r w:rsidR="002E155A"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Ejecutivo</w:t>
      </w:r>
    </w:p>
    <w:p w14:paraId="0E340D69" w14:textId="2AAA5DD9" w:rsidR="009C1A86" w:rsidRDefault="00C04D98" w:rsidP="00C04D98">
      <w:pPr>
        <w:pStyle w:val="Contenido"/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 xml:space="preserve">Derivado de los ejercicios realizados para la materia de Inteligencia Artificial, se tomó la decisión de buscar un </w:t>
      </w:r>
      <w:proofErr w:type="spellStart"/>
      <w:r>
        <w:rPr>
          <w:rFonts w:ascii="Georgia Pro Light" w:hAnsi="Georgia Pro Light"/>
          <w:sz w:val="22"/>
        </w:rPr>
        <w:t>dataset</w:t>
      </w:r>
      <w:proofErr w:type="spellEnd"/>
      <w:r>
        <w:rPr>
          <w:rFonts w:ascii="Georgia Pro Light" w:hAnsi="Georgia Pro Light"/>
          <w:sz w:val="22"/>
        </w:rPr>
        <w:t xml:space="preserve"> en el que pudiéramos de determinar</w:t>
      </w:r>
      <w:r w:rsidR="006B4587">
        <w:rPr>
          <w:rFonts w:ascii="Georgia Pro Light" w:hAnsi="Georgia Pro Light"/>
          <w:sz w:val="22"/>
        </w:rPr>
        <w:t xml:space="preserve"> alguna visualización que muestre el impacto de Covid-19</w:t>
      </w:r>
      <w:r>
        <w:rPr>
          <w:rFonts w:ascii="Georgia Pro Light" w:hAnsi="Georgia Pro Light"/>
          <w:sz w:val="22"/>
        </w:rPr>
        <w:t xml:space="preserve">. Es por ello que el enfoque de búsqueda de </w:t>
      </w:r>
      <w:proofErr w:type="spellStart"/>
      <w:r>
        <w:rPr>
          <w:rFonts w:ascii="Georgia Pro Light" w:hAnsi="Georgia Pro Light"/>
          <w:sz w:val="22"/>
        </w:rPr>
        <w:t>datasets</w:t>
      </w:r>
      <w:proofErr w:type="spellEnd"/>
      <w:r>
        <w:rPr>
          <w:rFonts w:ascii="Georgia Pro Light" w:hAnsi="Georgia Pro Light"/>
          <w:sz w:val="22"/>
        </w:rPr>
        <w:t xml:space="preserve"> fue del sector </w:t>
      </w:r>
      <w:r w:rsidR="006B4587">
        <w:rPr>
          <w:rFonts w:ascii="Georgia Pro Light" w:hAnsi="Georgia Pro Light"/>
          <w:sz w:val="22"/>
        </w:rPr>
        <w:t>industrias alimentaria y textil</w:t>
      </w:r>
      <w:r>
        <w:rPr>
          <w:rFonts w:ascii="Georgia Pro Light" w:hAnsi="Georgia Pro Light"/>
          <w:sz w:val="22"/>
        </w:rPr>
        <w:t xml:space="preserve">. </w:t>
      </w:r>
    </w:p>
    <w:p w14:paraId="60756F74" w14:textId="14418FE2" w:rsidR="00C04D98" w:rsidRDefault="00C04D98" w:rsidP="00C04D98">
      <w:pPr>
        <w:pStyle w:val="Contenido"/>
        <w:spacing w:line="240" w:lineRule="auto"/>
        <w:rPr>
          <w:rFonts w:ascii="Georgia Pro Light" w:hAnsi="Georgia Pro Light"/>
          <w:sz w:val="22"/>
        </w:rPr>
      </w:pPr>
    </w:p>
    <w:p w14:paraId="3239834E" w14:textId="3F0E4539" w:rsidR="00C04D98" w:rsidRDefault="00C04D98" w:rsidP="00C04D98">
      <w:pPr>
        <w:pStyle w:val="Contenido"/>
        <w:numPr>
          <w:ilvl w:val="0"/>
          <w:numId w:val="32"/>
        </w:numPr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 xml:space="preserve">Así pues, dentro del </w:t>
      </w:r>
      <w:proofErr w:type="spellStart"/>
      <w:r>
        <w:rPr>
          <w:rFonts w:ascii="Georgia Pro Light" w:hAnsi="Georgia Pro Light"/>
          <w:sz w:val="22"/>
        </w:rPr>
        <w:t>dataset</w:t>
      </w:r>
      <w:proofErr w:type="spellEnd"/>
      <w:r>
        <w:rPr>
          <w:rFonts w:ascii="Georgia Pro Light" w:hAnsi="Georgia Pro Light"/>
          <w:sz w:val="22"/>
        </w:rPr>
        <w:t xml:space="preserve"> </w:t>
      </w:r>
      <w:r w:rsidR="00CC3553">
        <w:rPr>
          <w:rFonts w:ascii="Georgia Pro Light" w:hAnsi="Georgia Pro Light"/>
          <w:sz w:val="22"/>
        </w:rPr>
        <w:t>de datamexico.org</w:t>
      </w:r>
      <w:r>
        <w:rPr>
          <w:rFonts w:ascii="Georgia Pro Light" w:hAnsi="Georgia Pro Light"/>
          <w:sz w:val="22"/>
        </w:rPr>
        <w:t xml:space="preserve"> pudimos encontrar:</w:t>
      </w:r>
    </w:p>
    <w:p w14:paraId="40933C5B" w14:textId="2E3917C3" w:rsidR="00C04D98" w:rsidRDefault="006B4587" w:rsidP="00C04D98">
      <w:pPr>
        <w:pStyle w:val="Contenido"/>
        <w:numPr>
          <w:ilvl w:val="0"/>
          <w:numId w:val="31"/>
        </w:numPr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>Tipo de comercialización de los diferentes sectores</w:t>
      </w:r>
    </w:p>
    <w:p w14:paraId="1C2AC0EB" w14:textId="6F0EB222" w:rsidR="006B4587" w:rsidRDefault="006B4587" w:rsidP="00C04D98">
      <w:pPr>
        <w:pStyle w:val="Contenido"/>
        <w:numPr>
          <w:ilvl w:val="0"/>
          <w:numId w:val="31"/>
        </w:numPr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>Fechas en meses Año</w:t>
      </w:r>
    </w:p>
    <w:p w14:paraId="625B10DE" w14:textId="0C8DE3FE" w:rsidR="00C04D98" w:rsidRDefault="006B4587" w:rsidP="006B4587">
      <w:pPr>
        <w:pStyle w:val="Contenido"/>
        <w:numPr>
          <w:ilvl w:val="0"/>
          <w:numId w:val="31"/>
        </w:numPr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>Cantidad Monetaria de transacciones</w:t>
      </w:r>
    </w:p>
    <w:p w14:paraId="3A704923" w14:textId="77777777" w:rsidR="006B4587" w:rsidRPr="00C04D98" w:rsidRDefault="006B4587" w:rsidP="006B4587">
      <w:pPr>
        <w:pStyle w:val="Contenido"/>
        <w:spacing w:line="240" w:lineRule="auto"/>
        <w:ind w:left="720"/>
        <w:rPr>
          <w:rFonts w:ascii="Georgia Pro Light" w:hAnsi="Georgia Pro Light"/>
          <w:sz w:val="22"/>
        </w:rPr>
      </w:pPr>
    </w:p>
    <w:p w14:paraId="1B4BF6BE" w14:textId="4C459F41" w:rsidR="00A35EB9" w:rsidRDefault="00A35EB9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25FB5E5A" w14:textId="0A44DC5B" w:rsidR="00A35EB9" w:rsidRDefault="00A35EB9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674265C2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2A915E9A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2899499D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5CBFB842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783E0033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7D1254A5" w14:textId="77777777" w:rsidR="00A35EB9" w:rsidRDefault="00A35EB9" w:rsidP="009C1A86">
      <w:pPr>
        <w:rPr>
          <w:rFonts w:ascii="Georgia Pro Light" w:hAnsi="Georgia Pro Light"/>
          <w:b w:val="0"/>
          <w:bCs/>
          <w:sz w:val="22"/>
        </w:rPr>
      </w:pPr>
    </w:p>
    <w:p w14:paraId="04A77D60" w14:textId="332D070D" w:rsidR="00EB3D50" w:rsidRPr="009C1A86" w:rsidRDefault="00EB3D50" w:rsidP="00D65AD1">
      <w:pPr>
        <w:spacing w:after="200" w:line="360" w:lineRule="auto"/>
        <w:jc w:val="both"/>
        <w:rPr>
          <w:rFonts w:ascii="Georgia Pro Light" w:hAnsi="Georgia Pro Light"/>
          <w:noProof/>
          <w:sz w:val="32"/>
          <w:lang w:val="es-MX"/>
        </w:rPr>
      </w:pPr>
      <w:r w:rsidRPr="009C1A86">
        <w:rPr>
          <w:rFonts w:ascii="Georgia Pro Light" w:hAnsi="Georgia Pro Light"/>
          <w:noProof/>
          <w:sz w:val="32"/>
          <w:lang w:val="es-MX" w:bidi="es-ES"/>
        </w:rPr>
        <w:lastRenderedPageBreak/>
        <w:t>CONCLUSIONES</w:t>
      </w:r>
    </w:p>
    <w:p w14:paraId="152A6DE3" w14:textId="1EAD7E4C" w:rsidR="006A6C6B" w:rsidRDefault="003540D4" w:rsidP="00CC3553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3540D4">
        <w:rPr>
          <w:rFonts w:ascii="Georgia Pro Light" w:hAnsi="Georgia Pro Light"/>
          <w:b w:val="0"/>
          <w:bCs/>
          <w:noProof/>
          <w:sz w:val="22"/>
        </w:rPr>
        <w:t>Des</w:t>
      </w:r>
      <w:r w:rsidR="00CC3553">
        <w:rPr>
          <w:rFonts w:ascii="Georgia Pro Light" w:hAnsi="Georgia Pro Light"/>
          <w:b w:val="0"/>
          <w:bCs/>
          <w:noProof/>
          <w:sz w:val="22"/>
        </w:rPr>
        <w:t>pues de terminar la actividad, creemos que D3 ofrece muchas ventajas en la visualizacion porque ayuda mucho a contar la historia mediante los datos, si bien nuestra visualizacion no fue muy optima aprendimos a usar la herramienta y entender el codigo que habia detrás para poder usarlo con diferentes datos.</w:t>
      </w:r>
    </w:p>
    <w:p w14:paraId="00D2E70E" w14:textId="639AA248" w:rsidR="00CC3553" w:rsidRDefault="00CC3553" w:rsidP="00CC3553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>
        <w:rPr>
          <w:rFonts w:ascii="Georgia Pro Light" w:hAnsi="Georgia Pro Light"/>
          <w:b w:val="0"/>
          <w:bCs/>
          <w:noProof/>
          <w:sz w:val="22"/>
        </w:rPr>
        <w:t>Ahora los proximos pasos es seguir practicando y mejorar para poder desarrollar codigo propio a partir de una idea o comunicación que se desea entregar.</w:t>
      </w:r>
    </w:p>
    <w:p w14:paraId="3E5085DD" w14:textId="77777777" w:rsidR="001A0D32" w:rsidRPr="009C1A86" w:rsidRDefault="001A0D32" w:rsidP="00CC3553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41BDD1F3" w14:textId="58317946" w:rsidR="00011CC6" w:rsidRDefault="001A0D32" w:rsidP="001A0D32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1A0D32">
        <w:rPr>
          <w:rFonts w:ascii="Georgia Pro Light" w:hAnsi="Georgia Pro Light"/>
          <w:noProof/>
          <w:sz w:val="32"/>
          <w:lang w:val="es-MX" w:bidi="es-ES"/>
        </w:rPr>
        <w:t>GITHUB</w:t>
      </w:r>
    </w:p>
    <w:p w14:paraId="7D0655A2" w14:textId="3EF21475" w:rsidR="001A0D32" w:rsidRPr="009C1A86" w:rsidRDefault="001A0D32" w:rsidP="007351C2">
      <w:pPr>
        <w:spacing w:after="200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1A0D32">
        <w:rPr>
          <w:rFonts w:ascii="Georgia Pro Light" w:hAnsi="Georgia Pro Light"/>
          <w:b w:val="0"/>
          <w:bCs/>
          <w:noProof/>
          <w:sz w:val="22"/>
        </w:rPr>
        <w:t>https://github.com/Gerazergs/tarea_visualizacion</w:t>
      </w:r>
    </w:p>
    <w:p w14:paraId="29DF8704" w14:textId="56642977" w:rsidR="006A6C6B" w:rsidRPr="009C1A86" w:rsidRDefault="006A6C6B" w:rsidP="006A6C6B">
      <w:pPr>
        <w:pStyle w:val="Ttulo1"/>
        <w:spacing w:line="360" w:lineRule="auto"/>
        <w:rPr>
          <w:rFonts w:ascii="Georgia Pro Light" w:hAnsi="Georgia Pro Light"/>
          <w:noProof/>
          <w:sz w:val="32"/>
          <w:lang w:val="es-MX"/>
        </w:rPr>
      </w:pPr>
      <w:r w:rsidRPr="009C1A86">
        <w:rPr>
          <w:rFonts w:ascii="Georgia Pro Light" w:hAnsi="Georgia Pro Light"/>
          <w:noProof/>
          <w:sz w:val="32"/>
          <w:lang w:val="es-MX" w:bidi="es-ES"/>
        </w:rPr>
        <w:t>BIBLIOGRAFÍA</w:t>
      </w:r>
    </w:p>
    <w:p w14:paraId="7F4B7B37" w14:textId="77777777" w:rsidR="006A6C6B" w:rsidRPr="00CC3553" w:rsidRDefault="006A6C6B" w:rsidP="006A6C6B">
      <w:pPr>
        <w:spacing w:line="360" w:lineRule="auto"/>
        <w:jc w:val="center"/>
        <w:rPr>
          <w:rFonts w:ascii="Georgia Pro Light" w:hAnsi="Georgia Pro Light"/>
          <w:b w:val="0"/>
          <w:bCs/>
          <w:sz w:val="22"/>
          <w:lang w:val="en-US"/>
        </w:rPr>
      </w:pPr>
    </w:p>
    <w:p w14:paraId="6E7B7D4E" w14:textId="7E7CCA33" w:rsidR="00DB2C33" w:rsidRDefault="00CC3553" w:rsidP="00CC3553">
      <w:pPr>
        <w:pStyle w:val="Prrafodelista"/>
        <w:spacing w:after="200" w:line="360" w:lineRule="auto"/>
        <w:rPr>
          <w:rFonts w:ascii="Georgia Pro Light" w:hAnsi="Georgia Pro Light"/>
          <w:b w:val="0"/>
          <w:bCs/>
          <w:noProof/>
          <w:sz w:val="22"/>
          <w:lang w:val="es-MX"/>
        </w:rPr>
      </w:pPr>
      <w:r>
        <w:rPr>
          <w:rFonts w:ascii="Georgia Pro Light" w:hAnsi="Georgia Pro Light"/>
          <w:b w:val="0"/>
          <w:bCs/>
          <w:noProof/>
          <w:sz w:val="22"/>
          <w:lang w:val="es-MX"/>
        </w:rPr>
        <w:t xml:space="preserve"> </w:t>
      </w:r>
    </w:p>
    <w:p w14:paraId="1378DCB0" w14:textId="2BF594F9" w:rsidR="000A5F71" w:rsidRPr="00CC3553" w:rsidRDefault="00CC3553" w:rsidP="002B3642">
      <w:pPr>
        <w:pStyle w:val="NormalWeb"/>
        <w:numPr>
          <w:ilvl w:val="0"/>
          <w:numId w:val="6"/>
        </w:numPr>
        <w:spacing w:line="480" w:lineRule="auto"/>
        <w:rPr>
          <w:rFonts w:ascii="Georgia Pro Light" w:hAnsi="Georgia Pro Light"/>
          <w:bCs/>
          <w:noProof/>
          <w:sz w:val="22"/>
        </w:rPr>
      </w:pPr>
      <w:r w:rsidRPr="00CC3553">
        <w:rPr>
          <w:rFonts w:ascii="Georgia Pro Light" w:eastAsiaTheme="minorEastAsia" w:hAnsi="Georgia Pro Light" w:cstheme="minorBidi"/>
          <w:bCs/>
          <w:color w:val="082A75" w:themeColor="text2"/>
          <w:sz w:val="22"/>
          <w:szCs w:val="22"/>
          <w:lang w:val="en-US" w:eastAsia="en-US"/>
        </w:rPr>
        <w:t xml:space="preserve">d3noob.org. (2013, June 1). D3-Tips-and-Tricks-Latest. Https://Github.Com. </w:t>
      </w:r>
      <w:hyperlink r:id="rId13" w:history="1">
        <w:r w:rsidRPr="00C95B33">
          <w:rPr>
            <w:rStyle w:val="Hipervnculo"/>
            <w:rFonts w:ascii="Georgia Pro Light" w:eastAsiaTheme="minorEastAsia" w:hAnsi="Georgia Pro Light" w:cstheme="minorBidi"/>
            <w:bCs/>
            <w:sz w:val="22"/>
            <w:szCs w:val="22"/>
            <w:lang w:val="en-US" w:eastAsia="en-US"/>
          </w:rPr>
          <w:t>https://github.com/d3noob/D3-Tips-and-Tricks/blob/master/D3-Tips-and-Tricks-Latest.pdf</w:t>
        </w:r>
      </w:hyperlink>
    </w:p>
    <w:p w14:paraId="0BA699A1" w14:textId="260B6BCA" w:rsidR="00CC3553" w:rsidRPr="00CC3553" w:rsidRDefault="00CC3553" w:rsidP="00CC3553">
      <w:pPr>
        <w:pStyle w:val="NormalWeb"/>
        <w:tabs>
          <w:tab w:val="left" w:pos="6825"/>
        </w:tabs>
        <w:spacing w:line="480" w:lineRule="auto"/>
        <w:ind w:left="720"/>
        <w:rPr>
          <w:rFonts w:ascii="Georgia Pro Light" w:hAnsi="Georgia Pro Light"/>
          <w:bCs/>
          <w:noProof/>
          <w:sz w:val="22"/>
        </w:rPr>
      </w:pPr>
      <w:r>
        <w:rPr>
          <w:rFonts w:ascii="Georgia Pro Light" w:hAnsi="Georgia Pro Light"/>
          <w:bCs/>
          <w:noProof/>
          <w:sz w:val="22"/>
        </w:rPr>
        <w:tab/>
      </w:r>
    </w:p>
    <w:sectPr w:rsidR="00CC3553" w:rsidRPr="00CC3553" w:rsidSect="00AB02A7">
      <w:headerReference w:type="default" r:id="rId14"/>
      <w:footerReference w:type="default" r:id="rId1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AB5B90" w14:textId="77777777" w:rsidR="00AA4D0B" w:rsidRDefault="00AA4D0B">
      <w:r>
        <w:separator/>
      </w:r>
    </w:p>
    <w:p w14:paraId="3FE49B20" w14:textId="77777777" w:rsidR="00AA4D0B" w:rsidRDefault="00AA4D0B"/>
  </w:endnote>
  <w:endnote w:type="continuationSeparator" w:id="0">
    <w:p w14:paraId="21BF0FC3" w14:textId="77777777" w:rsidR="00AA4D0B" w:rsidRDefault="00AA4D0B">
      <w:r>
        <w:continuationSeparator/>
      </w:r>
    </w:p>
    <w:p w14:paraId="39CC7678" w14:textId="77777777" w:rsidR="00AA4D0B" w:rsidRDefault="00AA4D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 Pro Light">
    <w:altName w:val="Georgia Pro Light"/>
    <w:charset w:val="00"/>
    <w:family w:val="roman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59981DE0" w14:textId="77777777" w:rsidR="006A642F" w:rsidRDefault="006A642F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3BBEED95" w14:textId="77777777" w:rsidR="006A642F" w:rsidRDefault="006A642F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5A213F" w14:textId="77777777" w:rsidR="00AA4D0B" w:rsidRDefault="00AA4D0B">
      <w:r>
        <w:separator/>
      </w:r>
    </w:p>
    <w:p w14:paraId="35BA6A91" w14:textId="77777777" w:rsidR="00AA4D0B" w:rsidRDefault="00AA4D0B"/>
  </w:footnote>
  <w:footnote w:type="continuationSeparator" w:id="0">
    <w:p w14:paraId="7FB78711" w14:textId="77777777" w:rsidR="00AA4D0B" w:rsidRDefault="00AA4D0B">
      <w:r>
        <w:continuationSeparator/>
      </w:r>
    </w:p>
    <w:p w14:paraId="3EC5A085" w14:textId="77777777" w:rsidR="00AA4D0B" w:rsidRDefault="00AA4D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shd w:val="clear" w:color="auto" w:fill="3592CF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638"/>
      <w:gridCol w:w="9396"/>
    </w:tblGrid>
    <w:tr w:rsidR="00310767" w14:paraId="382B6138" w14:textId="77777777">
      <w:trPr>
        <w:jc w:val="right"/>
      </w:trPr>
      <w:tc>
        <w:tcPr>
          <w:tcW w:w="0" w:type="auto"/>
          <w:shd w:val="clear" w:color="auto" w:fill="3592CF" w:themeFill="accent2"/>
          <w:vAlign w:val="center"/>
        </w:tcPr>
        <w:p w14:paraId="3690D535" w14:textId="77777777" w:rsidR="006A642F" w:rsidRDefault="006A642F">
          <w:pPr>
            <w:pStyle w:val="Encabezado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3592CF" w:themeFill="accent2"/>
          <w:vAlign w:val="center"/>
        </w:tcPr>
        <w:p w14:paraId="6D502F16" w14:textId="104A68D0" w:rsidR="006A642F" w:rsidRPr="008D1874" w:rsidRDefault="006A642F">
          <w:pPr>
            <w:pStyle w:val="Encabezado"/>
            <w:jc w:val="right"/>
            <w:rPr>
              <w:rFonts w:ascii="Georgia" w:hAnsi="Georgia"/>
              <w:caps/>
              <w:color w:val="FFFFFF" w:themeColor="background1"/>
              <w:sz w:val="16"/>
              <w:szCs w:val="16"/>
            </w:rPr>
          </w:pPr>
          <w:r w:rsidRPr="008D1874">
            <w:rPr>
              <w:rFonts w:ascii="Georgia" w:hAnsi="Georgia"/>
              <w:caps/>
              <w:color w:val="FFFFFF" w:themeColor="background1"/>
              <w:sz w:val="16"/>
              <w:szCs w:val="16"/>
            </w:rPr>
            <w:t xml:space="preserve"> </w:t>
          </w:r>
          <w:sdt>
            <w:sdtPr>
              <w:rPr>
                <w:rFonts w:ascii="Georgia" w:hAnsi="Georgia"/>
                <w:caps/>
                <w:color w:val="FFFFFF" w:themeColor="background1"/>
                <w:sz w:val="16"/>
                <w:szCs w:val="16"/>
              </w:rPr>
              <w:alias w:val="Título"/>
              <w:tag w:val=""/>
              <w:id w:val="-773790484"/>
              <w:placeholder>
                <w:docPart w:val="6CC4C802DBF74488B9CA7F8C512ECAD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6F2A43">
                <w:rPr>
                  <w:rFonts w:ascii="Georgia" w:hAnsi="Georgia"/>
                  <w:caps/>
                  <w:color w:val="FFFFFF" w:themeColor="background1"/>
                  <w:sz w:val="16"/>
                  <w:szCs w:val="16"/>
                </w:rPr>
                <w:t>HERRAMIENTAS DE visualización</w:t>
              </w:r>
            </w:sdtContent>
          </w:sdt>
        </w:p>
      </w:tc>
    </w:tr>
  </w:tbl>
  <w:p w14:paraId="014675D2" w14:textId="77777777" w:rsidR="006A642F" w:rsidRDefault="006A642F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26A09"/>
    <w:multiLevelType w:val="hybridMultilevel"/>
    <w:tmpl w:val="3798162E"/>
    <w:lvl w:ilvl="0" w:tplc="CCA8C4F2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9D49F2"/>
    <w:multiLevelType w:val="hybridMultilevel"/>
    <w:tmpl w:val="11CABE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260C8"/>
    <w:multiLevelType w:val="hybridMultilevel"/>
    <w:tmpl w:val="9380166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2C2946"/>
    <w:multiLevelType w:val="hybridMultilevel"/>
    <w:tmpl w:val="2BD88A1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C2E0A"/>
    <w:multiLevelType w:val="hybridMultilevel"/>
    <w:tmpl w:val="01D0DF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26450"/>
    <w:multiLevelType w:val="hybridMultilevel"/>
    <w:tmpl w:val="4E4E81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46A9F"/>
    <w:multiLevelType w:val="hybridMultilevel"/>
    <w:tmpl w:val="5CFCCAF8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6C724E"/>
    <w:multiLevelType w:val="hybridMultilevel"/>
    <w:tmpl w:val="C6A2BC1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0716A"/>
    <w:multiLevelType w:val="hybridMultilevel"/>
    <w:tmpl w:val="96C226F2"/>
    <w:lvl w:ilvl="0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C06570A"/>
    <w:multiLevelType w:val="hybridMultilevel"/>
    <w:tmpl w:val="BB1C9020"/>
    <w:lvl w:ilvl="0" w:tplc="CCA8C4F2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103788"/>
    <w:multiLevelType w:val="hybridMultilevel"/>
    <w:tmpl w:val="F1F264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D054A"/>
    <w:multiLevelType w:val="hybridMultilevel"/>
    <w:tmpl w:val="35EC1B7C"/>
    <w:lvl w:ilvl="0" w:tplc="CCA8C4F2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7A21A9"/>
    <w:multiLevelType w:val="hybridMultilevel"/>
    <w:tmpl w:val="1D1880B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A7440"/>
    <w:multiLevelType w:val="hybridMultilevel"/>
    <w:tmpl w:val="3090725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F0C98"/>
    <w:multiLevelType w:val="hybridMultilevel"/>
    <w:tmpl w:val="B40E086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AC49F4"/>
    <w:multiLevelType w:val="hybridMultilevel"/>
    <w:tmpl w:val="B22CF7F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C0666"/>
    <w:multiLevelType w:val="hybridMultilevel"/>
    <w:tmpl w:val="51ACA49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55367D"/>
    <w:multiLevelType w:val="hybridMultilevel"/>
    <w:tmpl w:val="3670D490"/>
    <w:lvl w:ilvl="0" w:tplc="F1A86928">
      <w:start w:val="1"/>
      <w:numFmt w:val="bullet"/>
      <w:lvlText w:val="»"/>
      <w:lvlJc w:val="left"/>
      <w:pPr>
        <w:ind w:left="360" w:hanging="360"/>
      </w:pPr>
      <w:rPr>
        <w:rFonts w:ascii="Georgia" w:hAnsi="Georgia" w:hint="default"/>
        <w:b w:val="0"/>
        <w:i w:val="0"/>
        <w:color w:val="336699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3A92032"/>
    <w:multiLevelType w:val="hybridMultilevel"/>
    <w:tmpl w:val="6E3689D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CA8C4F2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CCA8C4F2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25AE1"/>
    <w:multiLevelType w:val="hybridMultilevel"/>
    <w:tmpl w:val="7CD2FD8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10E0B"/>
    <w:multiLevelType w:val="hybridMultilevel"/>
    <w:tmpl w:val="98686C3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BC4D1E"/>
    <w:multiLevelType w:val="hybridMultilevel"/>
    <w:tmpl w:val="88827316"/>
    <w:lvl w:ilvl="0" w:tplc="CCA8C4F2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CCA8C4F2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2" w:tplc="CCA8C4F2">
      <w:start w:val="1"/>
      <w:numFmt w:val="bullet"/>
      <w:lvlText w:val="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B803107"/>
    <w:multiLevelType w:val="hybridMultilevel"/>
    <w:tmpl w:val="31E6C748"/>
    <w:lvl w:ilvl="0" w:tplc="CCA8C4F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CA8C4F2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6323FE"/>
    <w:multiLevelType w:val="hybridMultilevel"/>
    <w:tmpl w:val="BED2FB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236EA"/>
    <w:multiLevelType w:val="hybridMultilevel"/>
    <w:tmpl w:val="D612244C"/>
    <w:lvl w:ilvl="0" w:tplc="CCA8C4F2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0551163"/>
    <w:multiLevelType w:val="hybridMultilevel"/>
    <w:tmpl w:val="4416720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CCA8C4F2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5649A7"/>
    <w:multiLevelType w:val="hybridMultilevel"/>
    <w:tmpl w:val="39C0EF8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CA8C4F2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7F6826"/>
    <w:multiLevelType w:val="hybridMultilevel"/>
    <w:tmpl w:val="A54284D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532F81"/>
    <w:multiLevelType w:val="hybridMultilevel"/>
    <w:tmpl w:val="66D8F4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77058A"/>
    <w:multiLevelType w:val="hybridMultilevel"/>
    <w:tmpl w:val="F052FA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7571BD"/>
    <w:multiLevelType w:val="hybridMultilevel"/>
    <w:tmpl w:val="4FBAE59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993668"/>
    <w:multiLevelType w:val="hybridMultilevel"/>
    <w:tmpl w:val="1F8801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105156"/>
    <w:multiLevelType w:val="hybridMultilevel"/>
    <w:tmpl w:val="B054091A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CCA8C4F2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1"/>
  </w:num>
  <w:num w:numId="3">
    <w:abstractNumId w:val="26"/>
  </w:num>
  <w:num w:numId="4">
    <w:abstractNumId w:val="24"/>
  </w:num>
  <w:num w:numId="5">
    <w:abstractNumId w:val="0"/>
  </w:num>
  <w:num w:numId="6">
    <w:abstractNumId w:val="28"/>
  </w:num>
  <w:num w:numId="7">
    <w:abstractNumId w:val="2"/>
  </w:num>
  <w:num w:numId="8">
    <w:abstractNumId w:val="21"/>
  </w:num>
  <w:num w:numId="9">
    <w:abstractNumId w:val="22"/>
  </w:num>
  <w:num w:numId="10">
    <w:abstractNumId w:val="5"/>
  </w:num>
  <w:num w:numId="11">
    <w:abstractNumId w:val="6"/>
  </w:num>
  <w:num w:numId="12">
    <w:abstractNumId w:val="9"/>
  </w:num>
  <w:num w:numId="13">
    <w:abstractNumId w:val="23"/>
  </w:num>
  <w:num w:numId="14">
    <w:abstractNumId w:val="27"/>
  </w:num>
  <w:num w:numId="15">
    <w:abstractNumId w:val="25"/>
  </w:num>
  <w:num w:numId="16">
    <w:abstractNumId w:val="12"/>
  </w:num>
  <w:num w:numId="17">
    <w:abstractNumId w:val="19"/>
  </w:num>
  <w:num w:numId="18">
    <w:abstractNumId w:val="13"/>
  </w:num>
  <w:num w:numId="19">
    <w:abstractNumId w:val="8"/>
  </w:num>
  <w:num w:numId="20">
    <w:abstractNumId w:val="1"/>
  </w:num>
  <w:num w:numId="21">
    <w:abstractNumId w:val="4"/>
  </w:num>
  <w:num w:numId="22">
    <w:abstractNumId w:val="16"/>
  </w:num>
  <w:num w:numId="23">
    <w:abstractNumId w:val="30"/>
  </w:num>
  <w:num w:numId="24">
    <w:abstractNumId w:val="29"/>
  </w:num>
  <w:num w:numId="25">
    <w:abstractNumId w:val="10"/>
  </w:num>
  <w:num w:numId="26">
    <w:abstractNumId w:val="32"/>
  </w:num>
  <w:num w:numId="27">
    <w:abstractNumId w:val="7"/>
  </w:num>
  <w:num w:numId="28">
    <w:abstractNumId w:val="15"/>
  </w:num>
  <w:num w:numId="29">
    <w:abstractNumId w:val="31"/>
  </w:num>
  <w:num w:numId="30">
    <w:abstractNumId w:val="3"/>
  </w:num>
  <w:num w:numId="31">
    <w:abstractNumId w:val="14"/>
  </w:num>
  <w:num w:numId="32">
    <w:abstractNumId w:val="20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A9A"/>
    <w:rsid w:val="00011CC6"/>
    <w:rsid w:val="0002482E"/>
    <w:rsid w:val="00036DFA"/>
    <w:rsid w:val="00050324"/>
    <w:rsid w:val="000747A0"/>
    <w:rsid w:val="00075889"/>
    <w:rsid w:val="0007787A"/>
    <w:rsid w:val="00087554"/>
    <w:rsid w:val="00087D18"/>
    <w:rsid w:val="000962A6"/>
    <w:rsid w:val="000A0150"/>
    <w:rsid w:val="000A396C"/>
    <w:rsid w:val="000A5F71"/>
    <w:rsid w:val="000C2D79"/>
    <w:rsid w:val="000C310F"/>
    <w:rsid w:val="000D6341"/>
    <w:rsid w:val="000E5399"/>
    <w:rsid w:val="000E63C9"/>
    <w:rsid w:val="000F2056"/>
    <w:rsid w:val="000F521E"/>
    <w:rsid w:val="001141DF"/>
    <w:rsid w:val="001168EA"/>
    <w:rsid w:val="0012116E"/>
    <w:rsid w:val="00130E9D"/>
    <w:rsid w:val="00131FC4"/>
    <w:rsid w:val="001349AB"/>
    <w:rsid w:val="001407B2"/>
    <w:rsid w:val="00150A6D"/>
    <w:rsid w:val="00155192"/>
    <w:rsid w:val="00162D71"/>
    <w:rsid w:val="00173F58"/>
    <w:rsid w:val="00185B35"/>
    <w:rsid w:val="00196416"/>
    <w:rsid w:val="001A0D32"/>
    <w:rsid w:val="001B467B"/>
    <w:rsid w:val="001B5843"/>
    <w:rsid w:val="001C6B6F"/>
    <w:rsid w:val="001D700C"/>
    <w:rsid w:val="001F2BC8"/>
    <w:rsid w:val="001F50E4"/>
    <w:rsid w:val="001F5F6B"/>
    <w:rsid w:val="002021F8"/>
    <w:rsid w:val="00215CCC"/>
    <w:rsid w:val="00224F77"/>
    <w:rsid w:val="0023525C"/>
    <w:rsid w:val="002352E7"/>
    <w:rsid w:val="00243EBC"/>
    <w:rsid w:val="002450D9"/>
    <w:rsid w:val="00246A35"/>
    <w:rsid w:val="002514E9"/>
    <w:rsid w:val="0025501E"/>
    <w:rsid w:val="00256FAF"/>
    <w:rsid w:val="002641F2"/>
    <w:rsid w:val="002653D6"/>
    <w:rsid w:val="0027002D"/>
    <w:rsid w:val="00274381"/>
    <w:rsid w:val="00284348"/>
    <w:rsid w:val="00287E15"/>
    <w:rsid w:val="002948D7"/>
    <w:rsid w:val="002B215E"/>
    <w:rsid w:val="002D514A"/>
    <w:rsid w:val="002E155A"/>
    <w:rsid w:val="002E7509"/>
    <w:rsid w:val="002F51F5"/>
    <w:rsid w:val="00306A3F"/>
    <w:rsid w:val="00310767"/>
    <w:rsid w:val="00312137"/>
    <w:rsid w:val="00330359"/>
    <w:rsid w:val="00331F86"/>
    <w:rsid w:val="0033762F"/>
    <w:rsid w:val="003540D4"/>
    <w:rsid w:val="003556D0"/>
    <w:rsid w:val="00360494"/>
    <w:rsid w:val="00366C7E"/>
    <w:rsid w:val="003711C9"/>
    <w:rsid w:val="00372DDC"/>
    <w:rsid w:val="0038025D"/>
    <w:rsid w:val="00384EA3"/>
    <w:rsid w:val="00391006"/>
    <w:rsid w:val="003A19F6"/>
    <w:rsid w:val="003A39A1"/>
    <w:rsid w:val="003B126C"/>
    <w:rsid w:val="003B14C7"/>
    <w:rsid w:val="003B1E54"/>
    <w:rsid w:val="003B3F00"/>
    <w:rsid w:val="003C2191"/>
    <w:rsid w:val="003C40E6"/>
    <w:rsid w:val="003D1C1A"/>
    <w:rsid w:val="003D3863"/>
    <w:rsid w:val="00404B0C"/>
    <w:rsid w:val="00407294"/>
    <w:rsid w:val="004110DE"/>
    <w:rsid w:val="00411202"/>
    <w:rsid w:val="00430CB6"/>
    <w:rsid w:val="00435237"/>
    <w:rsid w:val="0044085A"/>
    <w:rsid w:val="00444378"/>
    <w:rsid w:val="00447260"/>
    <w:rsid w:val="00453A03"/>
    <w:rsid w:val="004552FA"/>
    <w:rsid w:val="00463DF2"/>
    <w:rsid w:val="00480F8C"/>
    <w:rsid w:val="0049285E"/>
    <w:rsid w:val="00496167"/>
    <w:rsid w:val="004A10D9"/>
    <w:rsid w:val="004A6313"/>
    <w:rsid w:val="004B21A5"/>
    <w:rsid w:val="004C2249"/>
    <w:rsid w:val="004D5CEB"/>
    <w:rsid w:val="004E5FEE"/>
    <w:rsid w:val="004F6F60"/>
    <w:rsid w:val="005037F0"/>
    <w:rsid w:val="00507944"/>
    <w:rsid w:val="00511857"/>
    <w:rsid w:val="00516A86"/>
    <w:rsid w:val="005275F6"/>
    <w:rsid w:val="00563594"/>
    <w:rsid w:val="00572102"/>
    <w:rsid w:val="00584AFA"/>
    <w:rsid w:val="00586087"/>
    <w:rsid w:val="00591064"/>
    <w:rsid w:val="005F036E"/>
    <w:rsid w:val="005F1BB0"/>
    <w:rsid w:val="005F390C"/>
    <w:rsid w:val="005F48B6"/>
    <w:rsid w:val="0060013C"/>
    <w:rsid w:val="00621A9C"/>
    <w:rsid w:val="006226B9"/>
    <w:rsid w:val="00656C4D"/>
    <w:rsid w:val="00666502"/>
    <w:rsid w:val="006A642F"/>
    <w:rsid w:val="006A6C6B"/>
    <w:rsid w:val="006B4587"/>
    <w:rsid w:val="006B6102"/>
    <w:rsid w:val="006B7B3E"/>
    <w:rsid w:val="006E00B3"/>
    <w:rsid w:val="006E5716"/>
    <w:rsid w:val="006E5F90"/>
    <w:rsid w:val="006F2A43"/>
    <w:rsid w:val="006F506E"/>
    <w:rsid w:val="00703C11"/>
    <w:rsid w:val="00704567"/>
    <w:rsid w:val="00706708"/>
    <w:rsid w:val="007302B3"/>
    <w:rsid w:val="00730733"/>
    <w:rsid w:val="00730931"/>
    <w:rsid w:val="007309A6"/>
    <w:rsid w:val="00730E3A"/>
    <w:rsid w:val="007351C2"/>
    <w:rsid w:val="00736AAF"/>
    <w:rsid w:val="007469C0"/>
    <w:rsid w:val="0076138A"/>
    <w:rsid w:val="00765B2A"/>
    <w:rsid w:val="007823C6"/>
    <w:rsid w:val="00783A34"/>
    <w:rsid w:val="00790D7A"/>
    <w:rsid w:val="007C67EF"/>
    <w:rsid w:val="007C6B52"/>
    <w:rsid w:val="007D16C5"/>
    <w:rsid w:val="0082550F"/>
    <w:rsid w:val="00833321"/>
    <w:rsid w:val="00841D49"/>
    <w:rsid w:val="008520FB"/>
    <w:rsid w:val="00862FE4"/>
    <w:rsid w:val="0086389A"/>
    <w:rsid w:val="0087605E"/>
    <w:rsid w:val="008941AE"/>
    <w:rsid w:val="00897803"/>
    <w:rsid w:val="008B1FEE"/>
    <w:rsid w:val="008C3ED5"/>
    <w:rsid w:val="008D1874"/>
    <w:rsid w:val="008D195A"/>
    <w:rsid w:val="008E6EB5"/>
    <w:rsid w:val="008F6644"/>
    <w:rsid w:val="00903C32"/>
    <w:rsid w:val="00911740"/>
    <w:rsid w:val="00916B16"/>
    <w:rsid w:val="009173B9"/>
    <w:rsid w:val="00926B96"/>
    <w:rsid w:val="00931F70"/>
    <w:rsid w:val="0093335D"/>
    <w:rsid w:val="0093613E"/>
    <w:rsid w:val="00940706"/>
    <w:rsid w:val="00943026"/>
    <w:rsid w:val="00952330"/>
    <w:rsid w:val="00952B60"/>
    <w:rsid w:val="00956768"/>
    <w:rsid w:val="00966B81"/>
    <w:rsid w:val="00970036"/>
    <w:rsid w:val="009705D8"/>
    <w:rsid w:val="00977F79"/>
    <w:rsid w:val="0098119E"/>
    <w:rsid w:val="00983F2E"/>
    <w:rsid w:val="009C1A86"/>
    <w:rsid w:val="009C7720"/>
    <w:rsid w:val="009E3EB5"/>
    <w:rsid w:val="009E4BE6"/>
    <w:rsid w:val="009E515F"/>
    <w:rsid w:val="009E7A0C"/>
    <w:rsid w:val="009F4207"/>
    <w:rsid w:val="00A10D21"/>
    <w:rsid w:val="00A2104A"/>
    <w:rsid w:val="00A23AFA"/>
    <w:rsid w:val="00A31B3E"/>
    <w:rsid w:val="00A35EB9"/>
    <w:rsid w:val="00A36872"/>
    <w:rsid w:val="00A37B5C"/>
    <w:rsid w:val="00A43DFD"/>
    <w:rsid w:val="00A50E76"/>
    <w:rsid w:val="00A532F3"/>
    <w:rsid w:val="00A8489E"/>
    <w:rsid w:val="00A96BBD"/>
    <w:rsid w:val="00AA3D79"/>
    <w:rsid w:val="00AA4D0B"/>
    <w:rsid w:val="00AA7A5F"/>
    <w:rsid w:val="00AA7D42"/>
    <w:rsid w:val="00AB02A7"/>
    <w:rsid w:val="00AB7D3A"/>
    <w:rsid w:val="00AC29F3"/>
    <w:rsid w:val="00AE5530"/>
    <w:rsid w:val="00B04E9F"/>
    <w:rsid w:val="00B062FF"/>
    <w:rsid w:val="00B06409"/>
    <w:rsid w:val="00B11B77"/>
    <w:rsid w:val="00B231E5"/>
    <w:rsid w:val="00B37AE6"/>
    <w:rsid w:val="00B433A9"/>
    <w:rsid w:val="00B72D65"/>
    <w:rsid w:val="00B74497"/>
    <w:rsid w:val="00BC3D0E"/>
    <w:rsid w:val="00BC6F67"/>
    <w:rsid w:val="00C02B87"/>
    <w:rsid w:val="00C04234"/>
    <w:rsid w:val="00C04D98"/>
    <w:rsid w:val="00C06108"/>
    <w:rsid w:val="00C14460"/>
    <w:rsid w:val="00C21332"/>
    <w:rsid w:val="00C26559"/>
    <w:rsid w:val="00C4086D"/>
    <w:rsid w:val="00C50945"/>
    <w:rsid w:val="00C70D86"/>
    <w:rsid w:val="00C83E64"/>
    <w:rsid w:val="00C856C8"/>
    <w:rsid w:val="00C94A21"/>
    <w:rsid w:val="00CA1896"/>
    <w:rsid w:val="00CB2511"/>
    <w:rsid w:val="00CB2E9A"/>
    <w:rsid w:val="00CB5B28"/>
    <w:rsid w:val="00CC3553"/>
    <w:rsid w:val="00CC728B"/>
    <w:rsid w:val="00CD22E0"/>
    <w:rsid w:val="00CE5CCC"/>
    <w:rsid w:val="00CF5371"/>
    <w:rsid w:val="00D0323A"/>
    <w:rsid w:val="00D0559F"/>
    <w:rsid w:val="00D064B5"/>
    <w:rsid w:val="00D077E9"/>
    <w:rsid w:val="00D163D3"/>
    <w:rsid w:val="00D232D6"/>
    <w:rsid w:val="00D25816"/>
    <w:rsid w:val="00D2786F"/>
    <w:rsid w:val="00D42CB7"/>
    <w:rsid w:val="00D5413D"/>
    <w:rsid w:val="00D570A9"/>
    <w:rsid w:val="00D57EF5"/>
    <w:rsid w:val="00D65AD1"/>
    <w:rsid w:val="00D70D02"/>
    <w:rsid w:val="00D731E4"/>
    <w:rsid w:val="00D770C7"/>
    <w:rsid w:val="00D82687"/>
    <w:rsid w:val="00D86945"/>
    <w:rsid w:val="00D90290"/>
    <w:rsid w:val="00DA58C8"/>
    <w:rsid w:val="00DB2C33"/>
    <w:rsid w:val="00DB5560"/>
    <w:rsid w:val="00DC24C5"/>
    <w:rsid w:val="00DC706A"/>
    <w:rsid w:val="00DD152F"/>
    <w:rsid w:val="00DD1DBE"/>
    <w:rsid w:val="00DD7C60"/>
    <w:rsid w:val="00DE213F"/>
    <w:rsid w:val="00DF027C"/>
    <w:rsid w:val="00DF38CC"/>
    <w:rsid w:val="00DF4BB6"/>
    <w:rsid w:val="00DF715C"/>
    <w:rsid w:val="00E00A32"/>
    <w:rsid w:val="00E01911"/>
    <w:rsid w:val="00E22ACD"/>
    <w:rsid w:val="00E2439A"/>
    <w:rsid w:val="00E37C55"/>
    <w:rsid w:val="00E44703"/>
    <w:rsid w:val="00E525DD"/>
    <w:rsid w:val="00E53F66"/>
    <w:rsid w:val="00E54559"/>
    <w:rsid w:val="00E620B0"/>
    <w:rsid w:val="00E71095"/>
    <w:rsid w:val="00E72802"/>
    <w:rsid w:val="00E81B40"/>
    <w:rsid w:val="00E828C2"/>
    <w:rsid w:val="00E9005B"/>
    <w:rsid w:val="00E93726"/>
    <w:rsid w:val="00EB3D50"/>
    <w:rsid w:val="00EF3558"/>
    <w:rsid w:val="00EF555B"/>
    <w:rsid w:val="00EF633D"/>
    <w:rsid w:val="00F027BB"/>
    <w:rsid w:val="00F11DCF"/>
    <w:rsid w:val="00F162EA"/>
    <w:rsid w:val="00F237ED"/>
    <w:rsid w:val="00F52D27"/>
    <w:rsid w:val="00F56A9A"/>
    <w:rsid w:val="00F73F56"/>
    <w:rsid w:val="00F83527"/>
    <w:rsid w:val="00F92862"/>
    <w:rsid w:val="00F94A16"/>
    <w:rsid w:val="00FA7E00"/>
    <w:rsid w:val="00FB6768"/>
    <w:rsid w:val="00FB78CA"/>
    <w:rsid w:val="00FC2E7C"/>
    <w:rsid w:val="00FC6DF4"/>
    <w:rsid w:val="00FD0F80"/>
    <w:rsid w:val="00FD347C"/>
    <w:rsid w:val="00FD4EAB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A81F60"/>
  <w15:docId w15:val="{14CEDE04-2121-445A-A751-26880A3C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D731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0F52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3321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332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5"/>
    <w:rsid w:val="00D731E4"/>
    <w:rPr>
      <w:rFonts w:asciiTheme="majorHAnsi" w:eastAsiaTheme="majorEastAsia" w:hAnsiTheme="majorHAnsi" w:cstheme="majorBidi"/>
      <w:b/>
      <w:color w:val="012639" w:themeColor="accent1" w:themeShade="7F"/>
    </w:rPr>
  </w:style>
  <w:style w:type="table" w:styleId="Tablaconcuadrcula4-nfasis1">
    <w:name w:val="Grid Table 4 Accent 1"/>
    <w:basedOn w:val="Tablanormal"/>
    <w:uiPriority w:val="49"/>
    <w:rsid w:val="00706708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706708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styleId="NormalWeb">
    <w:name w:val="Normal (Web)"/>
    <w:basedOn w:val="Normal"/>
    <w:uiPriority w:val="99"/>
    <w:unhideWhenUsed/>
    <w:rsid w:val="00CC35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4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d3noob/D3-Tips-and-Tricks/blob/master/D3-Tips-and-Tricks-Latest.pdf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icampus.unir.net/courses/13355/assignments/191265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micampus.unir.net/courses/13355/assignments/191265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ya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52D70DE8CA740F4A27188CABE717D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98BEEF-2AB2-4A47-B690-81EC2DA149C2}"/>
      </w:docPartPr>
      <w:docPartBody>
        <w:p w:rsidR="000D58A7" w:rsidRDefault="008A3A14">
          <w:pPr>
            <w:pStyle w:val="952D70DE8CA740F4A27188CABE717D8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junio 28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33CA7EE999894D2698F43EDD4C2C4F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8107AF-DBFB-455B-ADF1-4F044696A955}"/>
      </w:docPartPr>
      <w:docPartBody>
        <w:p w:rsidR="000D58A7" w:rsidRDefault="008A3A14">
          <w:pPr>
            <w:pStyle w:val="33CA7EE999894D2698F43EDD4C2C4F79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6CC4C802DBF74488B9CA7F8C512ECA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0ED6E7-3E87-4961-B594-46388EB4FB6B}"/>
      </w:docPartPr>
      <w:docPartBody>
        <w:p w:rsidR="000D58A7" w:rsidRDefault="00820CC5" w:rsidP="00820CC5">
          <w:pPr>
            <w:pStyle w:val="6CC4C802DBF74488B9CA7F8C512ECAD4"/>
          </w:pPr>
          <w:r>
            <w:rPr>
              <w:caps/>
              <w:color w:val="FFFFFF" w:themeColor="background1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 Pro Light">
    <w:altName w:val="Georgia Pro Light"/>
    <w:charset w:val="00"/>
    <w:family w:val="roman"/>
    <w:pitch w:val="variable"/>
    <w:sig w:usb0="80000287" w:usb1="0000004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CC5"/>
    <w:rsid w:val="000D58A7"/>
    <w:rsid w:val="00167881"/>
    <w:rsid w:val="004D1D25"/>
    <w:rsid w:val="00690566"/>
    <w:rsid w:val="006C3483"/>
    <w:rsid w:val="00791CBE"/>
    <w:rsid w:val="00820CC5"/>
    <w:rsid w:val="00841008"/>
    <w:rsid w:val="00873295"/>
    <w:rsid w:val="008A3A14"/>
    <w:rsid w:val="00A82368"/>
    <w:rsid w:val="00B12EB2"/>
    <w:rsid w:val="00E15205"/>
    <w:rsid w:val="00F249FC"/>
    <w:rsid w:val="00F80F5B"/>
    <w:rsid w:val="00FC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952D70DE8CA740F4A27188CABE717D80">
    <w:name w:val="952D70DE8CA740F4A27188CABE717D80"/>
  </w:style>
  <w:style w:type="paragraph" w:customStyle="1" w:styleId="33CA7EE999894D2698F43EDD4C2C4F79">
    <w:name w:val="33CA7EE999894D2698F43EDD4C2C4F79"/>
  </w:style>
  <w:style w:type="paragraph" w:customStyle="1" w:styleId="6CC4C802DBF74488B9CA7F8C512ECAD4">
    <w:name w:val="6CC4C802DBF74488B9CA7F8C512ECAD4"/>
    <w:rsid w:val="00820C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2020-06-29T00:00:00</PublishDate>
  <Abstract/>
  <CompanyAddress/>
  <CompanyPhone/>
  <CompanyFax>
Chias Maryanna
Cervantes Julio
Garza Gerardo Javier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F2F9F5-ED62-418F-88B5-DF80429E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0</TotalTime>
  <Pages>4</Pages>
  <Words>560</Words>
  <Characters>3082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HERRAMIENTAS DE visualización</vt:lpstr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HERRAMIENTAS DE visualización</dc:title>
  <dc:creator>Maryanna Chias Almanza</dc:creator>
  <cp:keywords/>
  <cp:lastModifiedBy>gera</cp:lastModifiedBy>
  <cp:revision>3</cp:revision>
  <cp:lastPrinted>2020-12-08T04:48:00Z</cp:lastPrinted>
  <dcterms:created xsi:type="dcterms:W3CDTF">2021-01-26T05:53:00Z</dcterms:created>
  <dcterms:modified xsi:type="dcterms:W3CDTF">2021-01-26T05:55:00Z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